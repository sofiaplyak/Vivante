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4605" w14:textId="5CCF39EC" w:rsidR="00B86A45" w:rsidRDefault="00B86A45">
      <w:pPr>
        <w:pStyle w:val="a9"/>
        <w:rPr>
          <w:rFonts w:ascii="Times New Roman" w:hAnsi="Times New Roman"/>
        </w:rPr>
      </w:pPr>
    </w:p>
    <w:p w14:paraId="653B2C38" w14:textId="034C189E" w:rsidR="00B86A45" w:rsidRDefault="00A87B8F" w:rsidP="00A87B8F">
      <w:pPr>
        <w:pStyle w:val="a3"/>
      </w:pPr>
      <w:r>
        <w:t>[</w:t>
      </w:r>
      <w:r w:rsidR="00A27808">
        <w:t>REALIZATION</w:t>
      </w:r>
      <w:r>
        <w:t>]</w:t>
      </w:r>
    </w:p>
    <w:p w14:paraId="4DC0F5E1" w14:textId="1B10627C" w:rsidR="00B86A45" w:rsidRPr="00CF4684" w:rsidRDefault="00B86A45" w:rsidP="00AD0EB5">
      <w:pPr>
        <w:pStyle w:val="TipText"/>
      </w:pPr>
    </w:p>
    <w:p w14:paraId="7EA59306" w14:textId="4A4B5291" w:rsidR="00B86A45" w:rsidRPr="003654FD" w:rsidRDefault="00A27808" w:rsidP="003654FD">
      <w:pPr>
        <w:pStyle w:val="af"/>
      </w:pPr>
      <w:sdt>
        <w:sdtPr>
          <w:id w:val="-1319954836"/>
          <w:placeholder>
            <w:docPart w:val="FC46A03059CC48A8BA1E427D6A9F1FC2"/>
          </w:placeholder>
          <w:temporary/>
          <w:showingPlcHdr/>
          <w15:appearance w15:val="hidden"/>
        </w:sdtPr>
        <w:sdtEndPr/>
        <w:sdtContent>
          <w:r w:rsidR="003654FD" w:rsidRPr="00A87B8F">
            <w:rPr>
              <w:b w:val="0"/>
              <w:bCs/>
            </w:rPr>
            <w:t>By</w:t>
          </w:r>
        </w:sdtContent>
      </w:sdt>
    </w:p>
    <w:p w14:paraId="310648AA" w14:textId="05B134DD" w:rsidR="00B86A45" w:rsidRDefault="00740C45" w:rsidP="003654FD">
      <w:pPr>
        <w:pStyle w:val="Author"/>
      </w:pPr>
      <w:r>
        <w:t>Sofiia peslyak</w:t>
      </w:r>
    </w:p>
    <w:p w14:paraId="591E626B" w14:textId="3D2347FA" w:rsidR="00B86A45" w:rsidRDefault="00B86A45" w:rsidP="002A74C3">
      <w:pPr>
        <w:pStyle w:val="TipText"/>
      </w:pPr>
    </w:p>
    <w:p w14:paraId="39C83803" w14:textId="77777777" w:rsidR="00AD0EB5" w:rsidRDefault="00564BA4" w:rsidP="00860EE4">
      <w:pPr>
        <w:pStyle w:val="CompanyInformation"/>
      </w:pPr>
      <w:r>
        <w:fldChar w:fldCharType="begin"/>
      </w:r>
      <w:r>
        <w:instrText xml:space="preserve"> ADVANCE  \d </w:instrText>
      </w:r>
      <w:r w:rsidR="002A74C3">
        <w:instrText>20</w:instrText>
      </w:r>
      <w:r>
        <w:instrText xml:space="preserve">0 </w:instrText>
      </w:r>
      <w:r>
        <w:fldChar w:fldCharType="end"/>
      </w:r>
    </w:p>
    <w:p w14:paraId="5EAB3DB6" w14:textId="77777777" w:rsidR="00AD0EB5" w:rsidRDefault="00AD0EB5" w:rsidP="00860EE4">
      <w:pPr>
        <w:pStyle w:val="CompanyInformation"/>
      </w:pPr>
    </w:p>
    <w:p w14:paraId="32647EF6" w14:textId="77777777" w:rsidR="00AD0EB5" w:rsidRDefault="00AD0EB5" w:rsidP="00860EE4">
      <w:pPr>
        <w:pStyle w:val="CompanyInformation"/>
      </w:pPr>
    </w:p>
    <w:p w14:paraId="1D0AFC2B" w14:textId="026CE9E9" w:rsidR="00AD0EB5" w:rsidRDefault="00AD0EB5" w:rsidP="00860EE4">
      <w:pPr>
        <w:pStyle w:val="CompanyInformation"/>
      </w:pPr>
    </w:p>
    <w:p w14:paraId="2756315D" w14:textId="77777777" w:rsidR="00A87B8F" w:rsidRDefault="00A87B8F" w:rsidP="00860EE4">
      <w:pPr>
        <w:pStyle w:val="CompanyInformation"/>
      </w:pPr>
    </w:p>
    <w:p w14:paraId="7DB299B4" w14:textId="05D93E9D" w:rsidR="00B86A45" w:rsidRDefault="00B86A45" w:rsidP="00860EE4">
      <w:pPr>
        <w:pStyle w:val="CompanyInformation"/>
      </w:pPr>
    </w:p>
    <w:p w14:paraId="47BF91BD" w14:textId="38759CE1" w:rsidR="00B86A45" w:rsidRDefault="00B86A45" w:rsidP="00860EE4">
      <w:pPr>
        <w:pStyle w:val="CompanyInformation"/>
      </w:pPr>
    </w:p>
    <w:p w14:paraId="1B46E989" w14:textId="5C13473D" w:rsidR="00B86A45" w:rsidRDefault="00B86A45" w:rsidP="00564BA4">
      <w:pPr>
        <w:pStyle w:val="CompanyInformation"/>
      </w:pPr>
    </w:p>
    <w:p w14:paraId="455D2AAF" w14:textId="5AD26376" w:rsidR="00740C45" w:rsidRDefault="00740C45" w:rsidP="00FF0C61">
      <w:pPr>
        <w:pStyle w:val="CompanyInformation"/>
        <w:tabs>
          <w:tab w:val="left" w:pos="3255"/>
          <w:tab w:val="left" w:pos="6540"/>
        </w:tabs>
        <w:rPr>
          <w:b/>
          <w:bCs/>
        </w:rPr>
      </w:pPr>
    </w:p>
    <w:p w14:paraId="046556FB" w14:textId="223B5FAE" w:rsidR="00801596" w:rsidRPr="00663C96" w:rsidRDefault="00A87B8F" w:rsidP="00FF0C61">
      <w:pPr>
        <w:pStyle w:val="CompanyInformation"/>
        <w:tabs>
          <w:tab w:val="left" w:pos="3255"/>
          <w:tab w:val="left" w:pos="6540"/>
        </w:tabs>
        <w:rPr>
          <w:rStyle w:val="a7"/>
          <w:b w:val="0"/>
          <w:bCs w:val="0"/>
        </w:rPr>
      </w:pPr>
      <w:r>
        <w:lastRenderedPageBreak/>
        <w:tab/>
      </w:r>
      <w:r w:rsidR="00FF0C61">
        <w:tab/>
      </w:r>
    </w:p>
    <w:sdt>
      <w:sdtPr>
        <w:id w:val="-755743332"/>
        <w:placeholder>
          <w:docPart w:val="CC4AB8EA79C74902BC19E64429E6708C"/>
        </w:placeholder>
        <w:temporary/>
        <w:showingPlcHdr/>
        <w15:appearance w15:val="hidden"/>
      </w:sdtPr>
      <w:sdtEndPr/>
      <w:sdtContent>
        <w:p w14:paraId="3EC6867E" w14:textId="77777777" w:rsidR="00B86A45" w:rsidRDefault="00860EE4" w:rsidP="00770EE4">
          <w:pPr>
            <w:pStyle w:val="Transition"/>
          </w:pPr>
          <w:r w:rsidRPr="00770EE4">
            <w:t>FADE IN:</w:t>
          </w:r>
        </w:p>
      </w:sdtContent>
    </w:sdt>
    <w:p w14:paraId="03864C4E" w14:textId="339020B5" w:rsidR="00C24E76" w:rsidRDefault="00C24E76" w:rsidP="0037126B">
      <w:pPr>
        <w:pStyle w:val="Parenthetical"/>
        <w:ind w:left="0"/>
        <w:rPr>
          <w:lang w:val="en-GB"/>
        </w:rPr>
      </w:pPr>
      <w:r>
        <w:rPr>
          <w:lang w:val="en-GB"/>
        </w:rPr>
        <w:t>SCENE 1 [</w:t>
      </w:r>
      <w:r w:rsidR="001C539F">
        <w:rPr>
          <w:lang w:val="en-GB"/>
        </w:rPr>
        <w:t>morning routine for office worker</w:t>
      </w:r>
      <w:r>
        <w:rPr>
          <w:lang w:val="en-GB"/>
        </w:rPr>
        <w:t>]</w:t>
      </w:r>
    </w:p>
    <w:p w14:paraId="3041E07F" w14:textId="54E4EE5B" w:rsidR="00C24E76" w:rsidRDefault="00C24E76" w:rsidP="00DA292F">
      <w:pPr>
        <w:pStyle w:val="CharacterName"/>
      </w:pPr>
      <w:r>
        <w:rPr>
          <w:lang w:val="en-GB"/>
        </w:rPr>
        <w:tab/>
      </w:r>
      <w:r w:rsidRPr="00C64D08">
        <w:t>[CHARACTER #</w:t>
      </w:r>
      <w:r w:rsidR="004B125D">
        <w:t>1</w:t>
      </w:r>
      <w:r w:rsidRPr="00C64D08">
        <w:t xml:space="preserve"> </w:t>
      </w:r>
      <w:r w:rsidR="001C539F">
        <w:t>office worker</w:t>
      </w:r>
      <w:r w:rsidR="00822067" w:rsidRPr="00C64D08">
        <w:t>]</w:t>
      </w:r>
    </w:p>
    <w:p w14:paraId="6E685EE6" w14:textId="6F04D2ED" w:rsidR="00C24E76" w:rsidRDefault="001C539F" w:rsidP="00770EE4">
      <w:pPr>
        <w:pStyle w:val="Transition"/>
        <w:rPr>
          <w:lang w:val="en-GB"/>
        </w:rPr>
      </w:pPr>
      <w:r>
        <w:rPr>
          <w:lang w:val="en-GB"/>
        </w:rPr>
        <w:t>Alarm goes off</w:t>
      </w:r>
      <w:r w:rsidR="00C232D1">
        <w:rPr>
          <w:lang w:val="en-GB"/>
        </w:rPr>
        <w:t>, she opens her eyes</w:t>
      </w:r>
    </w:p>
    <w:p w14:paraId="13EFF681" w14:textId="212217B8" w:rsidR="00C232D1" w:rsidRDefault="00C232D1" w:rsidP="00770EE4">
      <w:pPr>
        <w:pStyle w:val="Transition"/>
        <w:rPr>
          <w:lang w:val="en-GB"/>
        </w:rPr>
      </w:pPr>
      <w:r>
        <w:rPr>
          <w:lang w:val="en-GB"/>
        </w:rPr>
        <w:t xml:space="preserve">Morning routine: brushing her teeth, </w:t>
      </w:r>
      <w:r w:rsidR="00343F66">
        <w:rPr>
          <w:lang w:val="en-GB"/>
        </w:rPr>
        <w:t xml:space="preserve">make-up, clothes </w:t>
      </w:r>
    </w:p>
    <w:p w14:paraId="599A087B" w14:textId="77777777" w:rsidR="00C232D1" w:rsidRDefault="00C232D1" w:rsidP="00770EE4">
      <w:pPr>
        <w:pStyle w:val="Transition"/>
      </w:pPr>
    </w:p>
    <w:p w14:paraId="62481CD0" w14:textId="77777777" w:rsidR="00C24E76" w:rsidRPr="00860EE4" w:rsidRDefault="00C24E76" w:rsidP="00770EE4">
      <w:pPr>
        <w:pStyle w:val="Transition"/>
      </w:pPr>
    </w:p>
    <w:p w14:paraId="74F615FF" w14:textId="57721CA9" w:rsidR="00C24E76" w:rsidRPr="0029441C" w:rsidRDefault="00770EE4" w:rsidP="00AD0EB5">
      <w:pPr>
        <w:pStyle w:val="ActionSceneSetting"/>
      </w:pPr>
      <w:r w:rsidRPr="00770EE4">
        <w:t>[</w:t>
      </w:r>
      <w:r w:rsidR="000D5CD0">
        <w:t>EXT] OFFICE</w:t>
      </w:r>
      <w:r w:rsidR="00CF4684" w:rsidRPr="00CF4684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>[</w:t>
      </w:r>
      <w:r w:rsidR="000D5CD0">
        <w:t>evening/day</w:t>
      </w:r>
      <w:r w:rsidR="00C634F9">
        <w:t>time</w:t>
      </w:r>
      <w:r>
        <w:t>]</w:t>
      </w:r>
    </w:p>
    <w:p w14:paraId="3B4F38C3" w14:textId="68200FEA" w:rsidR="00123AF9" w:rsidRPr="00AD0EB5" w:rsidRDefault="00770EE4" w:rsidP="00AD0EB5">
      <w:pPr>
        <w:pStyle w:val="CharacterName"/>
        <w:rPr>
          <w:rStyle w:val="a7"/>
          <w:b w:val="0"/>
        </w:rPr>
      </w:pPr>
      <w:r>
        <w:t>[</w:t>
      </w:r>
      <w:r w:rsidR="001F5646">
        <w:t>C</w:t>
      </w:r>
      <w:r>
        <w:t xml:space="preserve">haracter </w:t>
      </w:r>
      <w:r w:rsidR="000B44FF">
        <w:t>#</w:t>
      </w:r>
      <w:r w:rsidR="000B44FF">
        <w:t>1 office worker</w:t>
      </w:r>
      <w:r>
        <w:t>]</w:t>
      </w:r>
      <w:r w:rsidR="00123AF9" w:rsidRPr="00123AF9">
        <w:rPr>
          <w:rStyle w:val="a7"/>
          <w:b w:val="0"/>
        </w:rPr>
        <w:t xml:space="preserve"> </w:t>
      </w:r>
    </w:p>
    <w:p w14:paraId="3862DD25" w14:textId="2B4AB82E" w:rsidR="00D97287" w:rsidRDefault="00A57C4B" w:rsidP="00141727">
      <w:pPr>
        <w:pStyle w:val="Dialogue"/>
        <w:ind w:left="3168"/>
        <w:jc w:val="right"/>
        <w:rPr>
          <w:lang w:val="en-GB"/>
        </w:rPr>
      </w:pPr>
      <w:r>
        <w:rPr>
          <w:lang w:val="en-GB"/>
        </w:rPr>
        <w:t>Comes to</w:t>
      </w:r>
      <w:r w:rsidR="00141727">
        <w:rPr>
          <w:lang w:val="en-GB"/>
        </w:rPr>
        <w:t xml:space="preserve"> </w:t>
      </w:r>
      <w:r>
        <w:rPr>
          <w:lang w:val="en-GB"/>
        </w:rPr>
        <w:t xml:space="preserve">the </w:t>
      </w:r>
      <w:r w:rsidR="00141727">
        <w:rPr>
          <w:lang w:val="en-GB"/>
        </w:rPr>
        <w:t>office</w:t>
      </w:r>
    </w:p>
    <w:p w14:paraId="4A6CC5CA" w14:textId="04B9822C" w:rsidR="00141727" w:rsidRDefault="00141727" w:rsidP="00141727">
      <w:pPr>
        <w:pStyle w:val="Dialogue"/>
        <w:ind w:left="3168"/>
        <w:jc w:val="right"/>
        <w:rPr>
          <w:lang w:val="en-GB"/>
        </w:rPr>
      </w:pPr>
      <w:r>
        <w:rPr>
          <w:lang w:val="en-GB"/>
        </w:rPr>
        <w:t xml:space="preserve">See the note left </w:t>
      </w:r>
    </w:p>
    <w:p w14:paraId="76E0F1AA" w14:textId="6EBC363A" w:rsidR="00141727" w:rsidRDefault="00141727" w:rsidP="00141727">
      <w:pPr>
        <w:pStyle w:val="Dialogue"/>
        <w:ind w:left="3168"/>
        <w:jc w:val="right"/>
        <w:rPr>
          <w:lang w:val="en-GB"/>
        </w:rPr>
      </w:pPr>
      <w:r>
        <w:rPr>
          <w:lang w:val="en-GB"/>
        </w:rPr>
        <w:t>[thought</w:t>
      </w:r>
      <w:r w:rsidR="00547624">
        <w:rPr>
          <w:lang w:val="en-GB"/>
        </w:rPr>
        <w:t>s: hmm, what is that?]</w:t>
      </w:r>
    </w:p>
    <w:p w14:paraId="56650A52" w14:textId="3920FC34" w:rsidR="00547624" w:rsidRDefault="00547624" w:rsidP="00141727">
      <w:pPr>
        <w:pStyle w:val="Dialogue"/>
        <w:ind w:left="3168"/>
        <w:jc w:val="right"/>
        <w:rPr>
          <w:lang w:val="en-GB"/>
        </w:rPr>
      </w:pPr>
      <w:r>
        <w:rPr>
          <w:lang w:val="en-GB"/>
        </w:rPr>
        <w:t>[reading: left this for your nephew’s bda</w:t>
      </w:r>
      <w:r w:rsidR="0088203B">
        <w:rPr>
          <w:lang w:val="en-GB"/>
        </w:rPr>
        <w:t>y]</w:t>
      </w:r>
    </w:p>
    <w:p w14:paraId="3B4883BA" w14:textId="269E9939" w:rsidR="0088203B" w:rsidRDefault="0088203B" w:rsidP="00141727">
      <w:pPr>
        <w:pStyle w:val="Dialogue"/>
        <w:ind w:left="3168"/>
        <w:jc w:val="right"/>
        <w:rPr>
          <w:lang w:val="en-GB"/>
        </w:rPr>
      </w:pPr>
      <w:r>
        <w:rPr>
          <w:lang w:val="en-GB"/>
        </w:rPr>
        <w:t xml:space="preserve">[ohhh, she didn’t need </w:t>
      </w:r>
      <w:r w:rsidR="00081E11">
        <w:rPr>
          <w:lang w:val="en-GB"/>
        </w:rPr>
        <w:t>to do that haha]</w:t>
      </w:r>
    </w:p>
    <w:p w14:paraId="2BBC49C1" w14:textId="026F432C" w:rsidR="00081E11" w:rsidRPr="00D97287" w:rsidRDefault="00081E11" w:rsidP="00141727">
      <w:pPr>
        <w:pStyle w:val="Dialogue"/>
        <w:ind w:left="3168"/>
        <w:jc w:val="right"/>
        <w:rPr>
          <w:lang w:val="en-GB"/>
        </w:rPr>
      </w:pPr>
      <w:r>
        <w:rPr>
          <w:lang w:val="en-GB"/>
        </w:rPr>
        <w:t xml:space="preserve">Looks at the present </w:t>
      </w:r>
    </w:p>
    <w:p w14:paraId="2719FC23" w14:textId="2AAE7F18" w:rsidR="00081E11" w:rsidRDefault="002C5D88" w:rsidP="002C5D88">
      <w:pPr>
        <w:pStyle w:val="CharacterName"/>
        <w:ind w:left="0"/>
      </w:pPr>
      <w:r>
        <w:t>[Crossover transition]</w:t>
      </w:r>
    </w:p>
    <w:p w14:paraId="76FD9571" w14:textId="6243D81F" w:rsidR="002C5D88" w:rsidRDefault="002C5D88" w:rsidP="002C5D88">
      <w:pPr>
        <w:pStyle w:val="CharacterName"/>
        <w:ind w:left="0"/>
      </w:pPr>
      <w:r>
        <w:t>[scene 2]</w:t>
      </w:r>
    </w:p>
    <w:p w14:paraId="737D5E83" w14:textId="00A6BD2F" w:rsidR="002C5D88" w:rsidRDefault="002C5D88" w:rsidP="002C5D88">
      <w:pPr>
        <w:pStyle w:val="CharacterName"/>
        <w:ind w:left="0"/>
      </w:pPr>
      <w:r>
        <w:t xml:space="preserve">Office worker </w:t>
      </w:r>
      <w:r w:rsidR="00FD43A8">
        <w:t>riding the bicycle – different angles</w:t>
      </w:r>
    </w:p>
    <w:p w14:paraId="7F03BD3F" w14:textId="5FE0F820" w:rsidR="00FD43A8" w:rsidRDefault="00FD43A8" w:rsidP="002C5D88">
      <w:pPr>
        <w:pStyle w:val="CharacterName"/>
        <w:ind w:left="0"/>
      </w:pPr>
      <w:r>
        <w:t>[scene 3]</w:t>
      </w:r>
    </w:p>
    <w:p w14:paraId="7974E539" w14:textId="78EE3FEA" w:rsidR="00FD43A8" w:rsidRPr="002C5D88" w:rsidRDefault="00FD43A8" w:rsidP="002C5D88">
      <w:pPr>
        <w:pStyle w:val="CharacterName"/>
        <w:ind w:left="0"/>
      </w:pPr>
      <w:r>
        <w:tab/>
        <w:t xml:space="preserve">She </w:t>
      </w:r>
      <w:r w:rsidR="00D90B50">
        <w:t>leaves the bicycle and falling down into the grass – symbol of finally needed rest</w:t>
      </w:r>
    </w:p>
    <w:p w14:paraId="2AA983F0" w14:textId="7436AB54" w:rsidR="00DA27D7" w:rsidRPr="00C64D08" w:rsidRDefault="00DA27D7" w:rsidP="001F5646">
      <w:pPr>
        <w:spacing w:after="120"/>
        <w:rPr>
          <w:rFonts w:cs="Courier"/>
          <w:color w:val="000000"/>
          <w:lang w:val="en-GB"/>
        </w:rPr>
      </w:pPr>
    </w:p>
    <w:sdt>
      <w:sdtPr>
        <w:id w:val="48201455"/>
        <w:placeholder>
          <w:docPart w:val="CD2319E99ED94939B4A63385C6FC4DB1"/>
        </w:placeholder>
        <w:temporary/>
        <w:showingPlcHdr/>
        <w15:appearance w15:val="hidden"/>
      </w:sdtPr>
      <w:sdtEndPr/>
      <w:sdtContent>
        <w:p w14:paraId="1C8B287F" w14:textId="5E26C4DB" w:rsidR="00AD0EB5" w:rsidRDefault="00100F98" w:rsidP="00770EE4">
          <w:pPr>
            <w:pStyle w:val="TheEnd"/>
          </w:pPr>
          <w:r w:rsidRPr="00C267AC">
            <w:t>THE END</w:t>
          </w:r>
        </w:p>
      </w:sdtContent>
    </w:sdt>
    <w:p w14:paraId="105AE432" w14:textId="09F11574" w:rsidR="00446EC6" w:rsidRDefault="00446EC6" w:rsidP="00770EE4">
      <w:pPr>
        <w:pStyle w:val="TheEnd"/>
      </w:pPr>
    </w:p>
    <w:p w14:paraId="00D0BAF7" w14:textId="62A15591" w:rsidR="00446EC6" w:rsidRDefault="00446EC6" w:rsidP="00770EE4">
      <w:pPr>
        <w:pStyle w:val="TheEnd"/>
      </w:pPr>
    </w:p>
    <w:p w14:paraId="625C9296" w14:textId="147073EA" w:rsidR="00446EC6" w:rsidRDefault="00446EC6" w:rsidP="00770EE4">
      <w:pPr>
        <w:pStyle w:val="TheEnd"/>
      </w:pPr>
    </w:p>
    <w:p w14:paraId="391B8F4E" w14:textId="3E9503E8" w:rsidR="00446EC6" w:rsidRDefault="00446EC6" w:rsidP="00770EE4">
      <w:pPr>
        <w:pStyle w:val="TheEnd"/>
      </w:pPr>
    </w:p>
    <w:p w14:paraId="75C3B2CB" w14:textId="3F29DB54" w:rsidR="00A87B8F" w:rsidRPr="00A87B8F" w:rsidRDefault="00A87B8F" w:rsidP="00A87B8F">
      <w:pPr>
        <w:tabs>
          <w:tab w:val="left" w:pos="1635"/>
        </w:tabs>
      </w:pPr>
      <w:r>
        <w:tab/>
      </w:r>
    </w:p>
    <w:p w14:paraId="77FAB5A7" w14:textId="3D9B4D2D" w:rsidR="00446EC6" w:rsidRDefault="00446EC6" w:rsidP="00446EC6">
      <w:pPr>
        <w:pStyle w:val="ActionSceneSetting"/>
        <w:rPr>
          <w:noProof/>
        </w:rPr>
      </w:pPr>
    </w:p>
    <w:p w14:paraId="50F86DB9" w14:textId="77777777" w:rsidR="0029711A" w:rsidRDefault="0029711A" w:rsidP="00446EC6">
      <w:pPr>
        <w:pStyle w:val="ActionSceneSetting"/>
      </w:pPr>
    </w:p>
    <w:p w14:paraId="30904B9B" w14:textId="77777777" w:rsidR="00957E5B" w:rsidRDefault="00957E5B" w:rsidP="00446EC6">
      <w:pPr>
        <w:pStyle w:val="ActionSceneSetting"/>
      </w:pPr>
    </w:p>
    <w:p w14:paraId="0F2BFE93" w14:textId="45945336" w:rsidR="00957E5B" w:rsidRDefault="00957E5B" w:rsidP="00957E5B">
      <w:pPr>
        <w:pStyle w:val="action"/>
      </w:pPr>
    </w:p>
    <w:p w14:paraId="3CA7AD42" w14:textId="77777777" w:rsidR="00957E5B" w:rsidRPr="00AD0EB5" w:rsidRDefault="00957E5B" w:rsidP="00446EC6">
      <w:pPr>
        <w:pStyle w:val="ActionSceneSetting"/>
      </w:pPr>
    </w:p>
    <w:sectPr w:rsidR="00957E5B" w:rsidRPr="00AD0EB5">
      <w:headerReference w:type="default" r:id="rId11"/>
      <w:footerReference w:type="default" r:id="rId12"/>
      <w:footerReference w:type="first" r:id="rId13"/>
      <w:pgSz w:w="12240" w:h="15840"/>
      <w:pgMar w:top="1272" w:right="1440" w:bottom="720" w:left="1440" w:header="720" w:footer="720" w:gutter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3168" w14:textId="77777777" w:rsidR="000B0FBA" w:rsidRDefault="000B0FBA">
      <w:pPr>
        <w:spacing w:after="0" w:line="240" w:lineRule="auto"/>
      </w:pPr>
      <w:r>
        <w:separator/>
      </w:r>
    </w:p>
  </w:endnote>
  <w:endnote w:type="continuationSeparator" w:id="0">
    <w:p w14:paraId="41802091" w14:textId="77777777" w:rsidR="000B0FBA" w:rsidRDefault="000B0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altName w:val="Courier New"/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nt526">
    <w:altName w:val="Calibri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A5D5" w14:textId="23EF23C3" w:rsidR="00504BA4" w:rsidRDefault="00504BA4" w:rsidP="00A87B8F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105C" w14:textId="739BC9CA" w:rsidR="00663C96" w:rsidRPr="00AD0EB5" w:rsidRDefault="00663C96" w:rsidP="00AD0EB5">
    <w:pPr>
      <w:pStyle w:val="ac"/>
      <w:jc w:val="center"/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297D" w14:textId="77777777" w:rsidR="000B0FBA" w:rsidRDefault="000B0FBA">
      <w:pPr>
        <w:spacing w:after="0" w:line="240" w:lineRule="auto"/>
      </w:pPr>
      <w:r>
        <w:separator/>
      </w:r>
    </w:p>
  </w:footnote>
  <w:footnote w:type="continuationSeparator" w:id="0">
    <w:p w14:paraId="3D4F23D5" w14:textId="77777777" w:rsidR="000B0FBA" w:rsidRDefault="000B0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32E2" w14:textId="77777777" w:rsidR="00B86A45" w:rsidRDefault="00B86A45">
    <w:pPr>
      <w:pStyle w:val="ac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sz w:val="24"/>
        <w:szCs w:val="24"/>
      </w:rPr>
    </w:lvl>
  </w:abstractNum>
  <w:abstractNum w:abstractNumId="2" w15:restartNumberingAfterBreak="0">
    <w:nsid w:val="0C5256E4"/>
    <w:multiLevelType w:val="hybridMultilevel"/>
    <w:tmpl w:val="4E9AD754"/>
    <w:lvl w:ilvl="0" w:tplc="088E6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465A4"/>
      </w:rPr>
    </w:lvl>
    <w:lvl w:ilvl="1" w:tplc="9BE8BC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66A52"/>
    <w:multiLevelType w:val="multilevel"/>
    <w:tmpl w:val="864A385A"/>
    <w:lvl w:ilvl="0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pStyle w:val="TipTex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42E83"/>
    <w:multiLevelType w:val="hybridMultilevel"/>
    <w:tmpl w:val="149CFFB6"/>
    <w:lvl w:ilvl="0" w:tplc="331C405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8928150">
    <w:abstractNumId w:val="0"/>
  </w:num>
  <w:num w:numId="2" w16cid:durableId="1495606682">
    <w:abstractNumId w:val="1"/>
  </w:num>
  <w:num w:numId="3" w16cid:durableId="1568564546">
    <w:abstractNumId w:val="2"/>
  </w:num>
  <w:num w:numId="4" w16cid:durableId="107242139">
    <w:abstractNumId w:val="3"/>
  </w:num>
  <w:num w:numId="5" w16cid:durableId="1947691012">
    <w:abstractNumId w:val="3"/>
    <w:lvlOverride w:ilvl="0">
      <w:lvl w:ilvl="0">
        <w:start w:val="1"/>
        <w:numFmt w:val="bullet"/>
        <w:pStyle w:val="TipTextBullet"/>
        <w:lvlText w:val=""/>
        <w:lvlJc w:val="left"/>
        <w:pPr>
          <w:ind w:left="360" w:hanging="360"/>
        </w:pPr>
        <w:rPr>
          <w:rFonts w:ascii="Symbol" w:hAnsi="Symbol" w:hint="default"/>
          <w:color w:val="3465A4"/>
        </w:rPr>
      </w:lvl>
    </w:lvlOverride>
    <w:lvlOverride w:ilvl="1">
      <w:lvl w:ilvl="1">
        <w:start w:val="1"/>
        <w:numFmt w:val="bullet"/>
        <w:pStyle w:val="TipTextBullet2"/>
        <w:lvlText w:val="o"/>
        <w:lvlJc w:val="left"/>
        <w:pPr>
          <w:ind w:left="108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6" w16cid:durableId="1305155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SystemFonts/>
  <w:proofState w:spelling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92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DA"/>
    <w:rsid w:val="0004066C"/>
    <w:rsid w:val="00051D97"/>
    <w:rsid w:val="00077654"/>
    <w:rsid w:val="00081E11"/>
    <w:rsid w:val="00085686"/>
    <w:rsid w:val="000B0FBA"/>
    <w:rsid w:val="000B44FF"/>
    <w:rsid w:val="000C2714"/>
    <w:rsid w:val="000D5CD0"/>
    <w:rsid w:val="000E05CD"/>
    <w:rsid w:val="000F3448"/>
    <w:rsid w:val="00100F98"/>
    <w:rsid w:val="00107DA6"/>
    <w:rsid w:val="00123AF9"/>
    <w:rsid w:val="00141727"/>
    <w:rsid w:val="00182902"/>
    <w:rsid w:val="001B1734"/>
    <w:rsid w:val="001B76C2"/>
    <w:rsid w:val="001C539F"/>
    <w:rsid w:val="001E61ED"/>
    <w:rsid w:val="001F5646"/>
    <w:rsid w:val="0027731A"/>
    <w:rsid w:val="00285761"/>
    <w:rsid w:val="0029151F"/>
    <w:rsid w:val="0029441C"/>
    <w:rsid w:val="0029711A"/>
    <w:rsid w:val="002A74C3"/>
    <w:rsid w:val="002C5D88"/>
    <w:rsid w:val="0030131E"/>
    <w:rsid w:val="00320C7E"/>
    <w:rsid w:val="0033535F"/>
    <w:rsid w:val="00343F66"/>
    <w:rsid w:val="003654FD"/>
    <w:rsid w:val="003854B4"/>
    <w:rsid w:val="003B5148"/>
    <w:rsid w:val="003F312C"/>
    <w:rsid w:val="00444E59"/>
    <w:rsid w:val="00446EC6"/>
    <w:rsid w:val="00456DDA"/>
    <w:rsid w:val="004B125D"/>
    <w:rsid w:val="00504BA4"/>
    <w:rsid w:val="00526520"/>
    <w:rsid w:val="0053312E"/>
    <w:rsid w:val="00547624"/>
    <w:rsid w:val="00564BA4"/>
    <w:rsid w:val="005E448B"/>
    <w:rsid w:val="005E6B9F"/>
    <w:rsid w:val="005E6E51"/>
    <w:rsid w:val="00606E66"/>
    <w:rsid w:val="00607280"/>
    <w:rsid w:val="00620D92"/>
    <w:rsid w:val="00663C96"/>
    <w:rsid w:val="00675A00"/>
    <w:rsid w:val="00680E13"/>
    <w:rsid w:val="006A4086"/>
    <w:rsid w:val="006E21D0"/>
    <w:rsid w:val="00717BBA"/>
    <w:rsid w:val="007225A9"/>
    <w:rsid w:val="00740C45"/>
    <w:rsid w:val="00763777"/>
    <w:rsid w:val="00763E0A"/>
    <w:rsid w:val="00770EE4"/>
    <w:rsid w:val="007D0C9A"/>
    <w:rsid w:val="00801596"/>
    <w:rsid w:val="00822067"/>
    <w:rsid w:val="008375AE"/>
    <w:rsid w:val="00845FF0"/>
    <w:rsid w:val="00860EE4"/>
    <w:rsid w:val="008774DA"/>
    <w:rsid w:val="0088203B"/>
    <w:rsid w:val="0088589B"/>
    <w:rsid w:val="008A198B"/>
    <w:rsid w:val="008A414F"/>
    <w:rsid w:val="008A7D34"/>
    <w:rsid w:val="008F1B1F"/>
    <w:rsid w:val="009149AF"/>
    <w:rsid w:val="00916D67"/>
    <w:rsid w:val="00937AE5"/>
    <w:rsid w:val="00940596"/>
    <w:rsid w:val="00957E5B"/>
    <w:rsid w:val="00995BB3"/>
    <w:rsid w:val="009B76C7"/>
    <w:rsid w:val="009C60BD"/>
    <w:rsid w:val="00A27808"/>
    <w:rsid w:val="00A315B5"/>
    <w:rsid w:val="00A4687A"/>
    <w:rsid w:val="00A57C4B"/>
    <w:rsid w:val="00A6217F"/>
    <w:rsid w:val="00A67FDA"/>
    <w:rsid w:val="00A707C6"/>
    <w:rsid w:val="00A87B8F"/>
    <w:rsid w:val="00A97E35"/>
    <w:rsid w:val="00AC5A0C"/>
    <w:rsid w:val="00AD0EB5"/>
    <w:rsid w:val="00B0401E"/>
    <w:rsid w:val="00B861D2"/>
    <w:rsid w:val="00B86A45"/>
    <w:rsid w:val="00BA4E07"/>
    <w:rsid w:val="00BF424F"/>
    <w:rsid w:val="00C232D1"/>
    <w:rsid w:val="00C24E76"/>
    <w:rsid w:val="00C267AC"/>
    <w:rsid w:val="00C42E0F"/>
    <w:rsid w:val="00C62B58"/>
    <w:rsid w:val="00C634F9"/>
    <w:rsid w:val="00C64D08"/>
    <w:rsid w:val="00C73EE2"/>
    <w:rsid w:val="00CB61D9"/>
    <w:rsid w:val="00CC177D"/>
    <w:rsid w:val="00CD3AE3"/>
    <w:rsid w:val="00CE1295"/>
    <w:rsid w:val="00CF4684"/>
    <w:rsid w:val="00D271C6"/>
    <w:rsid w:val="00D3255E"/>
    <w:rsid w:val="00D353B5"/>
    <w:rsid w:val="00D86CF5"/>
    <w:rsid w:val="00D90B50"/>
    <w:rsid w:val="00D97287"/>
    <w:rsid w:val="00DA27D7"/>
    <w:rsid w:val="00DA292F"/>
    <w:rsid w:val="00DA64FE"/>
    <w:rsid w:val="00DE01FB"/>
    <w:rsid w:val="00DE5E6B"/>
    <w:rsid w:val="00DE7D19"/>
    <w:rsid w:val="00E13A49"/>
    <w:rsid w:val="00E76D68"/>
    <w:rsid w:val="00E80BA7"/>
    <w:rsid w:val="00EB11DD"/>
    <w:rsid w:val="00EB2239"/>
    <w:rsid w:val="00F63EAA"/>
    <w:rsid w:val="00FB63A3"/>
    <w:rsid w:val="00FD07B4"/>
    <w:rsid w:val="00FD43A8"/>
    <w:rsid w:val="00FF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248CDDB7"/>
  <w15:chartTrackingRefBased/>
  <w15:docId w15:val="{16098FBC-94E4-43BC-B36A-7A420DCA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">
    <w:name w:val="Normal"/>
    <w:qFormat/>
    <w:rsid w:val="007225A9"/>
  </w:style>
  <w:style w:type="paragraph" w:styleId="1">
    <w:name w:val="heading 1"/>
    <w:basedOn w:val="a"/>
    <w:next w:val="a"/>
    <w:rsid w:val="00100F98"/>
    <w:pPr>
      <w:spacing w:line="480" w:lineRule="auto"/>
      <w:ind w:firstLine="720"/>
      <w:jc w:val="center"/>
      <w:outlineLvl w:val="0"/>
    </w:pPr>
    <w:rPr>
      <w:rFonts w:ascii="Calibri" w:hAnsi="Calibri" w:cs="Courier"/>
      <w:b/>
      <w:bCs/>
      <w:color w:val="3465A4"/>
    </w:rPr>
  </w:style>
  <w:style w:type="paragraph" w:styleId="2">
    <w:name w:val="heading 2"/>
    <w:basedOn w:val="a"/>
    <w:next w:val="a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font526" w:hAnsi="Calibri Light" w:cs="font526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654FD"/>
    <w:pPr>
      <w:spacing w:before="2160"/>
      <w:jc w:val="center"/>
    </w:pPr>
    <w:rPr>
      <w:rFonts w:asciiTheme="majorHAnsi" w:eastAsiaTheme="majorEastAsia" w:hAnsiTheme="majorHAnsi" w:cstheme="majorBidi"/>
      <w:caps/>
      <w:spacing w:val="-10"/>
      <w:kern w:val="28"/>
      <w:szCs w:val="56"/>
    </w:rPr>
  </w:style>
  <w:style w:type="character" w:customStyle="1" w:styleId="a4">
    <w:name w:val="Назва Знак"/>
    <w:basedOn w:val="a0"/>
    <w:link w:val="a3"/>
    <w:uiPriority w:val="10"/>
    <w:rsid w:val="003654FD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TipTextBullet">
    <w:name w:val="Tip Text Bullet"/>
    <w:basedOn w:val="a"/>
    <w:rsid w:val="00860EE4"/>
    <w:pPr>
      <w:numPr>
        <w:numId w:val="4"/>
      </w:numPr>
      <w:spacing w:after="120"/>
    </w:pPr>
    <w:rPr>
      <w:rFonts w:ascii="Calibri" w:hAnsi="Calibri"/>
      <w:color w:val="3465A4"/>
    </w:rPr>
  </w:style>
  <w:style w:type="paragraph" w:customStyle="1" w:styleId="Author">
    <w:name w:val="Author"/>
    <w:basedOn w:val="a"/>
    <w:qFormat/>
    <w:rsid w:val="003654FD"/>
    <w:pPr>
      <w:spacing w:before="360"/>
      <w:jc w:val="center"/>
    </w:pPr>
    <w:rPr>
      <w:rFonts w:asciiTheme="majorHAnsi" w:hAnsiTheme="majorHAnsi" w:cs="Courier"/>
      <w:caps/>
    </w:rPr>
  </w:style>
  <w:style w:type="paragraph" w:customStyle="1" w:styleId="TipText">
    <w:name w:val="Tip Text"/>
    <w:basedOn w:val="a"/>
    <w:rsid w:val="00CF4684"/>
    <w:rPr>
      <w:rFonts w:ascii="Calibri" w:hAnsi="Calibri"/>
      <w:color w:val="3465A4"/>
    </w:rPr>
  </w:style>
  <w:style w:type="paragraph" w:customStyle="1" w:styleId="ActionSceneSetting">
    <w:name w:val="Action/Scene Setting"/>
    <w:basedOn w:val="a"/>
    <w:qFormat/>
    <w:rsid w:val="00CB61D9"/>
    <w:pPr>
      <w:spacing w:line="276" w:lineRule="auto"/>
    </w:pPr>
    <w:rPr>
      <w:caps/>
    </w:rPr>
  </w:style>
  <w:style w:type="paragraph" w:customStyle="1" w:styleId="CompanyInformation">
    <w:name w:val="Company Information"/>
    <w:basedOn w:val="a"/>
    <w:rsid w:val="00860EE4"/>
    <w:pPr>
      <w:spacing w:line="240" w:lineRule="auto"/>
    </w:pPr>
    <w:rPr>
      <w:rFonts w:cs="Courier"/>
    </w:rPr>
  </w:style>
  <w:style w:type="paragraph" w:customStyle="1" w:styleId="CharacterName">
    <w:name w:val="Character Name"/>
    <w:basedOn w:val="1"/>
    <w:qFormat/>
    <w:rsid w:val="00100F98"/>
    <w:pPr>
      <w:spacing w:before="120" w:line="252" w:lineRule="auto"/>
      <w:ind w:left="2880" w:firstLine="0"/>
      <w:jc w:val="left"/>
    </w:pPr>
    <w:rPr>
      <w:rFonts w:asciiTheme="minorHAnsi" w:hAnsiTheme="minorHAnsi"/>
      <w:b w:val="0"/>
      <w:caps/>
      <w:color w:val="000000"/>
    </w:rPr>
  </w:style>
  <w:style w:type="paragraph" w:customStyle="1" w:styleId="Dialogue">
    <w:name w:val="Dialogue"/>
    <w:basedOn w:val="a"/>
    <w:link w:val="DialogueChar"/>
    <w:qFormat/>
    <w:rsid w:val="00123AF9"/>
    <w:pPr>
      <w:ind w:left="1440" w:right="2880"/>
    </w:pPr>
    <w:rPr>
      <w:rFonts w:cs="Courier"/>
      <w:color w:val="000000"/>
    </w:rPr>
  </w:style>
  <w:style w:type="paragraph" w:customStyle="1" w:styleId="ActionDescription">
    <w:name w:val="Action/Description"/>
    <w:basedOn w:val="a"/>
    <w:rsid w:val="008A198B"/>
    <w:rPr>
      <w:rFonts w:cs="Courier"/>
    </w:rPr>
  </w:style>
  <w:style w:type="paragraph" w:customStyle="1" w:styleId="Transition">
    <w:name w:val="Transition"/>
    <w:basedOn w:val="a"/>
    <w:qFormat/>
    <w:rsid w:val="008A198B"/>
    <w:pPr>
      <w:jc w:val="right"/>
    </w:pPr>
    <w:rPr>
      <w:rFonts w:cs="Courier"/>
      <w:color w:val="000000"/>
    </w:rPr>
  </w:style>
  <w:style w:type="character" w:styleId="a5">
    <w:name w:val="Book Title"/>
    <w:basedOn w:val="a0"/>
    <w:semiHidden/>
    <w:qFormat/>
    <w:rPr>
      <w:b/>
      <w:bCs/>
      <w:i/>
      <w:iCs/>
      <w:spacing w:val="5"/>
    </w:rPr>
  </w:style>
  <w:style w:type="character" w:styleId="a6">
    <w:name w:val="Subtle Reference"/>
    <w:basedOn w:val="a0"/>
    <w:semiHidden/>
    <w:qFormat/>
    <w:rPr>
      <w:smallCaps/>
      <w:color w:val="5A5A5A"/>
    </w:rPr>
  </w:style>
  <w:style w:type="character" w:styleId="a7">
    <w:name w:val="Strong"/>
    <w:basedOn w:val="a0"/>
    <w:qFormat/>
    <w:rPr>
      <w:b/>
      <w:bCs/>
    </w:rPr>
  </w:style>
  <w:style w:type="paragraph" w:customStyle="1" w:styleId="MORE">
    <w:name w:val="MORE"/>
    <w:basedOn w:val="a"/>
    <w:qFormat/>
    <w:rsid w:val="00100F98"/>
    <w:pPr>
      <w:jc w:val="center"/>
    </w:pPr>
    <w:rPr>
      <w:caps/>
    </w:rPr>
  </w:style>
  <w:style w:type="paragraph" w:customStyle="1" w:styleId="FadeOut">
    <w:name w:val="Fade Out"/>
    <w:basedOn w:val="a"/>
    <w:qFormat/>
    <w:rsid w:val="00100F98"/>
    <w:pPr>
      <w:jc w:val="right"/>
    </w:pPr>
    <w:rPr>
      <w:rFonts w:ascii="Courier" w:hAnsi="Courier" w:cs="Courier"/>
      <w:caps/>
    </w:rPr>
  </w:style>
  <w:style w:type="paragraph" w:customStyle="1" w:styleId="TheEnd">
    <w:name w:val="The End"/>
    <w:basedOn w:val="SceneBreak"/>
    <w:qFormat/>
    <w:rsid w:val="00C267AC"/>
    <w:pPr>
      <w:spacing w:before="1200" w:after="0" w:line="240" w:lineRule="auto"/>
    </w:pPr>
    <w:rPr>
      <w:rFonts w:asciiTheme="minorHAnsi" w:hAnsiTheme="minorHAnsi" w:cs="Courier"/>
      <w:caps/>
      <w:u w:val="single"/>
    </w:rPr>
  </w:style>
  <w:style w:type="paragraph" w:customStyle="1" w:styleId="TipTextBullet2">
    <w:name w:val="Tip Text Bullet 2"/>
    <w:basedOn w:val="TipTextBullet"/>
    <w:rsid w:val="00CC177D"/>
    <w:pPr>
      <w:numPr>
        <w:ilvl w:val="1"/>
      </w:numPr>
    </w:pPr>
  </w:style>
  <w:style w:type="character" w:customStyle="1" w:styleId="AddressingInformation">
    <w:name w:val="Addressing Information"/>
    <w:basedOn w:val="a0"/>
    <w:semiHidden/>
    <w:rPr>
      <w:rFonts w:ascii="Times New Roman" w:hAnsi="Times New Roman" w:cs="Times New Roman"/>
      <w:sz w:val="24"/>
    </w:rPr>
  </w:style>
  <w:style w:type="character" w:styleId="a8">
    <w:name w:val="line number"/>
    <w:semiHidden/>
  </w:style>
  <w:style w:type="paragraph" w:customStyle="1" w:styleId="Heading">
    <w:name w:val="Heading"/>
    <w:basedOn w:val="a"/>
    <w:next w:val="a9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9">
    <w:name w:val="Body Text"/>
    <w:basedOn w:val="a"/>
    <w:semiHidden/>
    <w:pPr>
      <w:spacing w:after="140" w:line="276" w:lineRule="auto"/>
    </w:pPr>
  </w:style>
  <w:style w:type="paragraph" w:styleId="aa">
    <w:name w:val="List"/>
    <w:basedOn w:val="a9"/>
    <w:semiHidden/>
    <w:rPr>
      <w:rFonts w:cs="Arial Unicode MS"/>
    </w:rPr>
  </w:style>
  <w:style w:type="paragraph" w:styleId="ab">
    <w:name w:val="caption"/>
    <w:basedOn w:val="a"/>
    <w:semiHidden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semiHidden/>
    <w:pPr>
      <w:suppressLineNumbers/>
    </w:pPr>
    <w:rPr>
      <w:rFonts w:cs="Arial Unicode MS"/>
    </w:rPr>
  </w:style>
  <w:style w:type="paragraph" w:styleId="ac">
    <w:name w:val="header"/>
    <w:basedOn w:val="a"/>
    <w:link w:val="ad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footer"/>
    <w:basedOn w:val="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SceneBreak">
    <w:name w:val="Scene Break"/>
    <w:basedOn w:val="a"/>
    <w:semiHidden/>
    <w:pPr>
      <w:spacing w:line="480" w:lineRule="auto"/>
      <w:jc w:val="center"/>
    </w:pPr>
    <w:rPr>
      <w:rFonts w:ascii="Times New Roman" w:hAnsi="Times New Roman"/>
    </w:rPr>
  </w:style>
  <w:style w:type="paragraph" w:customStyle="1" w:styleId="NovelText">
    <w:name w:val="Novel Text"/>
    <w:basedOn w:val="a"/>
    <w:semiHidden/>
    <w:pPr>
      <w:spacing w:line="480" w:lineRule="auto"/>
      <w:ind w:firstLine="720"/>
    </w:pPr>
    <w:rPr>
      <w:rFonts w:ascii="Times New Roman" w:hAnsi="Times New Roman"/>
    </w:rPr>
  </w:style>
  <w:style w:type="paragraph" w:styleId="af">
    <w:name w:val="Subtitle"/>
    <w:basedOn w:val="a"/>
    <w:next w:val="a"/>
    <w:rsid w:val="00CB61D9"/>
    <w:pPr>
      <w:spacing w:before="480"/>
      <w:jc w:val="center"/>
    </w:pPr>
    <w:rPr>
      <w:rFonts w:asciiTheme="majorHAnsi" w:hAnsiTheme="majorHAnsi" w:cs="Courier"/>
      <w:b/>
    </w:rPr>
  </w:style>
  <w:style w:type="paragraph" w:customStyle="1" w:styleId="HorizontalLine">
    <w:name w:val="Horizontal Line"/>
    <w:basedOn w:val="a"/>
    <w:next w:val="a9"/>
    <w:semiHidden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styleId="af0">
    <w:name w:val="Balloon Text"/>
    <w:basedOn w:val="a"/>
    <w:link w:val="af1"/>
    <w:uiPriority w:val="99"/>
    <w:semiHidden/>
    <w:unhideWhenUsed/>
    <w:rsid w:val="00C73E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у виносці Знак"/>
    <w:basedOn w:val="a0"/>
    <w:link w:val="af0"/>
    <w:uiPriority w:val="99"/>
    <w:semiHidden/>
    <w:rsid w:val="00C73EE2"/>
    <w:rPr>
      <w:rFonts w:ascii="Segoe UI" w:eastAsia="Calibri" w:hAnsi="Segoe UI" w:cs="Segoe UI"/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ітки Знак"/>
    <w:basedOn w:val="a0"/>
    <w:link w:val="af2"/>
    <w:uiPriority w:val="99"/>
    <w:semiHidden/>
    <w:rPr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5">
    <w:name w:val="Placeholder Text"/>
    <w:basedOn w:val="a0"/>
    <w:rsid w:val="00564BA4"/>
    <w:rPr>
      <w:color w:val="808080"/>
    </w:rPr>
  </w:style>
  <w:style w:type="character" w:customStyle="1" w:styleId="ad">
    <w:name w:val="Верхній колонтитул Знак"/>
    <w:basedOn w:val="a0"/>
    <w:link w:val="ac"/>
    <w:uiPriority w:val="99"/>
    <w:rsid w:val="00C42E0F"/>
  </w:style>
  <w:style w:type="character" w:styleId="af6">
    <w:name w:val="Hyperlink"/>
    <w:basedOn w:val="a0"/>
    <w:uiPriority w:val="99"/>
    <w:unhideWhenUsed/>
    <w:rsid w:val="00C42E0F"/>
    <w:rPr>
      <w:color w:val="5F5F5F" w:themeColor="hyperlink"/>
      <w:u w:val="single"/>
    </w:rPr>
  </w:style>
  <w:style w:type="paragraph" w:customStyle="1" w:styleId="Parenthetical">
    <w:name w:val="Parenthetical"/>
    <w:basedOn w:val="Dialogue"/>
    <w:link w:val="ParentheticalChar"/>
    <w:qFormat/>
    <w:rsid w:val="00D86CF5"/>
    <w:pPr>
      <w:spacing w:after="120"/>
      <w:ind w:left="2304" w:right="0"/>
    </w:pPr>
  </w:style>
  <w:style w:type="character" w:customStyle="1" w:styleId="DialogueChar">
    <w:name w:val="Dialogue Char"/>
    <w:basedOn w:val="a0"/>
    <w:link w:val="Dialogue"/>
    <w:rsid w:val="005E448B"/>
    <w:rPr>
      <w:rFonts w:cs="Courier"/>
      <w:color w:val="000000"/>
    </w:rPr>
  </w:style>
  <w:style w:type="character" w:customStyle="1" w:styleId="ParentheticalChar">
    <w:name w:val="Parenthetical Char"/>
    <w:basedOn w:val="DialogueChar"/>
    <w:link w:val="Parenthetical"/>
    <w:rsid w:val="00D86CF5"/>
    <w:rPr>
      <w:rFonts w:cs="Courier"/>
      <w:color w:val="000000"/>
    </w:rPr>
  </w:style>
  <w:style w:type="paragraph" w:customStyle="1" w:styleId="action">
    <w:name w:val="action"/>
    <w:basedOn w:val="a"/>
    <w:next w:val="character"/>
    <w:rsid w:val="00957E5B"/>
    <w:pPr>
      <w:spacing w:after="240" w:line="240" w:lineRule="auto"/>
    </w:pPr>
    <w:rPr>
      <w:rFonts w:ascii="Courier" w:hAnsi="Courier"/>
      <w:szCs w:val="20"/>
    </w:rPr>
  </w:style>
  <w:style w:type="paragraph" w:customStyle="1" w:styleId="character">
    <w:name w:val="character"/>
    <w:basedOn w:val="a"/>
    <w:next w:val="dialogue0"/>
    <w:rsid w:val="00957E5B"/>
    <w:pPr>
      <w:spacing w:after="0" w:line="240" w:lineRule="auto"/>
      <w:ind w:left="3600" w:right="26"/>
    </w:pPr>
    <w:rPr>
      <w:rFonts w:ascii="Courier" w:hAnsi="Courier"/>
      <w:caps/>
      <w:szCs w:val="20"/>
    </w:rPr>
  </w:style>
  <w:style w:type="paragraph" w:customStyle="1" w:styleId="dialogue0">
    <w:name w:val="dialogue"/>
    <w:basedOn w:val="a"/>
    <w:next w:val="character"/>
    <w:rsid w:val="00957E5B"/>
    <w:pPr>
      <w:spacing w:after="240" w:line="240" w:lineRule="auto"/>
      <w:ind w:left="1440" w:right="1106"/>
    </w:pPr>
    <w:rPr>
      <w:rFonts w:ascii="Courier" w:hAnsi="Courier"/>
      <w:szCs w:val="20"/>
    </w:rPr>
  </w:style>
  <w:style w:type="paragraph" w:customStyle="1" w:styleId="sceneheading">
    <w:name w:val="scene heading"/>
    <w:basedOn w:val="a"/>
    <w:next w:val="action"/>
    <w:rsid w:val="00957E5B"/>
    <w:pPr>
      <w:tabs>
        <w:tab w:val="right" w:pos="1240"/>
        <w:tab w:val="left" w:pos="1440"/>
        <w:tab w:val="right" w:pos="6540"/>
      </w:tabs>
      <w:spacing w:after="280" w:line="240" w:lineRule="auto"/>
    </w:pPr>
    <w:rPr>
      <w:rFonts w:ascii="Courier" w:hAnsi="Courier"/>
      <w:caps/>
      <w:szCs w:val="20"/>
    </w:rPr>
  </w:style>
  <w:style w:type="paragraph" w:customStyle="1" w:styleId="transition0">
    <w:name w:val="transition"/>
    <w:basedOn w:val="a"/>
    <w:next w:val="sceneheading"/>
    <w:rsid w:val="00957E5B"/>
    <w:pPr>
      <w:spacing w:after="360" w:line="240" w:lineRule="auto"/>
      <w:ind w:left="1440" w:right="26"/>
      <w:jc w:val="right"/>
    </w:pPr>
    <w:rPr>
      <w:rFonts w:ascii="Courier" w:hAnsi="Courier"/>
      <w:caps/>
      <w:szCs w:val="20"/>
    </w:rPr>
  </w:style>
  <w:style w:type="paragraph" w:customStyle="1" w:styleId="parenthesis">
    <w:name w:val="parenthesis"/>
    <w:basedOn w:val="dialogue0"/>
    <w:next w:val="dialogue0"/>
    <w:rsid w:val="00957E5B"/>
    <w:pPr>
      <w:spacing w:after="0"/>
      <w:ind w:left="2131" w:right="1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shi\Downloads\tf89618973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46A03059CC48A8BA1E427D6A9F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D0A85-D16D-47D3-B06A-E1447ECC1C14}"/>
      </w:docPartPr>
      <w:docPartBody>
        <w:p w:rsidR="002037B5" w:rsidRDefault="00AB0EB1">
          <w:pPr>
            <w:pStyle w:val="FC46A03059CC48A8BA1E427D6A9F1FC2"/>
          </w:pPr>
          <w:r w:rsidRPr="003654FD">
            <w:t>By</w:t>
          </w:r>
        </w:p>
      </w:docPartBody>
    </w:docPart>
    <w:docPart>
      <w:docPartPr>
        <w:name w:val="CC4AB8EA79C74902BC19E64429E67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6465B-D567-4104-8FFA-760F3546995F}"/>
      </w:docPartPr>
      <w:docPartBody>
        <w:p w:rsidR="002037B5" w:rsidRDefault="00AB0EB1">
          <w:pPr>
            <w:pStyle w:val="CC4AB8EA79C74902BC19E64429E6708C"/>
          </w:pPr>
          <w:r w:rsidRPr="00860EE4">
            <w:t>FADE IN:</w:t>
          </w:r>
        </w:p>
      </w:docPartBody>
    </w:docPart>
    <w:docPart>
      <w:docPartPr>
        <w:name w:val="CD2319E99ED94939B4A63385C6FC4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57CAC-B2CB-479B-AA91-D428554B8962}"/>
      </w:docPartPr>
      <w:docPartBody>
        <w:p w:rsidR="002037B5" w:rsidRDefault="00AB0EB1">
          <w:pPr>
            <w:pStyle w:val="CD2319E99ED94939B4A63385C6FC4DB1"/>
          </w:pPr>
          <w:r w:rsidRPr="00C267AC">
            <w:t>THE END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altName w:val="Courier New"/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nt526">
    <w:altName w:val="Calibri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A52"/>
    <w:multiLevelType w:val="multilevel"/>
    <w:tmpl w:val="864A38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7027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B1"/>
    <w:rsid w:val="00077654"/>
    <w:rsid w:val="002037B5"/>
    <w:rsid w:val="00376DF5"/>
    <w:rsid w:val="003F312C"/>
    <w:rsid w:val="0043025F"/>
    <w:rsid w:val="00526520"/>
    <w:rsid w:val="006646A4"/>
    <w:rsid w:val="006B176C"/>
    <w:rsid w:val="0090135C"/>
    <w:rsid w:val="009A2C82"/>
    <w:rsid w:val="00AB0EB1"/>
    <w:rsid w:val="00CD3AE3"/>
    <w:rsid w:val="00DD0791"/>
    <w:rsid w:val="00E13A49"/>
    <w:rsid w:val="00E76D68"/>
    <w:rsid w:val="00EA45AE"/>
    <w:rsid w:val="00EB2239"/>
    <w:rsid w:val="00EC4482"/>
    <w:rsid w:val="00FC381E"/>
    <w:rsid w:val="00FD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spacing w:line="480" w:lineRule="auto"/>
      <w:ind w:firstLine="720"/>
      <w:jc w:val="center"/>
      <w:outlineLvl w:val="0"/>
    </w:pPr>
    <w:rPr>
      <w:rFonts w:ascii="Calibri" w:eastAsia="Times New Roman" w:hAnsi="Calibri" w:cs="Courier"/>
      <w:b/>
      <w:bCs/>
      <w:color w:val="3465A4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before="2160" w:line="252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character" w:customStyle="1" w:styleId="a4">
    <w:name w:val="Назва Знак"/>
    <w:basedOn w:val="a0"/>
    <w:link w:val="a3"/>
    <w:uiPriority w:val="10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FC46A03059CC48A8BA1E427D6A9F1FC2">
    <w:name w:val="FC46A03059CC48A8BA1E427D6A9F1FC2"/>
  </w:style>
  <w:style w:type="paragraph" w:customStyle="1" w:styleId="CC4AB8EA79C74902BC19E64429E6708C">
    <w:name w:val="CC4AB8EA79C74902BC19E64429E6708C"/>
  </w:style>
  <w:style w:type="paragraph" w:customStyle="1" w:styleId="CD2319E99ED94939B4A63385C6FC4DB1">
    <w:name w:val="CD2319E99ED94939B4A63385C6FC4DB1"/>
  </w:style>
  <w:style w:type="character" w:customStyle="1" w:styleId="10">
    <w:name w:val="Заголовок 1 Знак"/>
    <w:basedOn w:val="a0"/>
    <w:link w:val="1"/>
    <w:rPr>
      <w:rFonts w:ascii="Calibri" w:eastAsia="Times New Roman" w:hAnsi="Calibri" w:cs="Courier"/>
      <w:b/>
      <w:bCs/>
      <w:color w:val="3465A4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Screenplay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A1744EC-CE08-42A8-82F4-5D9AD2A733E7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80B909D-9885-4455-A12D-2E100423F88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AB0AF3B4-4A29-4671-A3FB-D7C7F859B6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F0764C-D8A9-4445-81EB-F12FF183070E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tf89618973_win32.dotx</Template>
  <TotalTime>79</TotalTime>
  <Pages>3</Pages>
  <Words>437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Peslyak - STUDENT</dc:creator>
  <cp:keywords/>
  <cp:lastModifiedBy>Sofia Peslyak - STUDENT</cp:lastModifiedBy>
  <cp:revision>69</cp:revision>
  <dcterms:created xsi:type="dcterms:W3CDTF">2022-07-11T23:30:00Z</dcterms:created>
  <dcterms:modified xsi:type="dcterms:W3CDTF">2025-12-10T10:41:00Z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